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DA8B8">
      <w:pPr>
        <w:spacing w:after="200"/>
        <w:jc w:val="center"/>
        <w:rPr>
          <w:rFonts w:ascii="黑体" w:hAnsi="宋体" w:eastAsia="黑体"/>
          <w:b/>
          <w:sz w:val="28"/>
          <w:szCs w:val="28"/>
        </w:rPr>
      </w:pPr>
      <w:r>
        <w:rPr>
          <w:rFonts w:hint="eastAsia" w:ascii="黑体" w:hAnsi="宋体" w:eastAsia="黑体"/>
          <w:b/>
          <w:sz w:val="36"/>
          <w:szCs w:val="36"/>
        </w:rPr>
        <w:t>办案小结</w:t>
      </w:r>
    </w:p>
    <w:p w14:paraId="42CCC828">
      <w:pPr>
        <w:spacing w:after="200" w:line="360" w:lineRule="auto"/>
        <w:rPr>
          <w:rFonts w:hint="eastAsia" w:asciiTheme="majorEastAsia" w:hAnsiTheme="majorEastAsia" w:eastAsiaTheme="majorEastAsia" w:cstheme="majorEastAsia"/>
          <w:sz w:val="24"/>
          <w:szCs w:val="32"/>
          <w:lang w:eastAsia="zh-Hans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案件编号：{{律所OA案件编号}}</w:t>
      </w:r>
    </w:p>
    <w:p w14:paraId="23CD4BDC">
      <w:pPr>
        <w:spacing w:after="200" w:line="360" w:lineRule="auto"/>
        <w:ind w:left="1050" w:hanging="1200" w:hangingChars="50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委托人名称：{{合同我方当事人名称}}</w:t>
      </w:r>
    </w:p>
    <w:p w14:paraId="6A7840A6">
      <w:pPr>
        <w:spacing w:after="200" w:line="360" w:lineRule="auto"/>
        <w:ind w:left="1050" w:hanging="1200" w:hangingChars="50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委托事项：</w:t>
      </w:r>
      <w:r>
        <w:rPr>
          <w:rFonts w:hint="eastAsia" w:ascii="宋体" w:hAnsi="宋体" w:cs="Times New Roman"/>
          <w:sz w:val="24"/>
          <w:szCs w:val="24"/>
          <w:lang w:val="en-US" w:eastAsia="zh-CN"/>
        </w:rPr>
        <w:t>{{合同名称}}</w:t>
      </w:r>
    </w:p>
    <w:p w14:paraId="2067AFED">
      <w:pPr>
        <w:spacing w:line="420" w:lineRule="exact"/>
        <w:ind w:left="420" w:hanging="480" w:hangingChars="200"/>
        <w:rPr>
          <w:rFonts w:hint="eastAsia" w:asciiTheme="majorEastAsia" w:hAnsiTheme="majorEastAsia" w:eastAsiaTheme="majorEastAsia" w:cstheme="majorEastAsia"/>
          <w:sz w:val="24"/>
          <w:szCs w:val="32"/>
        </w:rPr>
      </w:pPr>
    </w:p>
    <w:p w14:paraId="20D76DD6">
      <w:pPr>
        <w:spacing w:after="200" w:line="360" w:lineRule="auto"/>
        <w:ind w:firstLine="480"/>
        <w:rPr>
          <w:rFonts w:hint="default" w:asciiTheme="majorEastAsia" w:hAnsiTheme="majorEastAsia" w:eastAsiaTheme="majorEastAsia" w:cstheme="majorEastAsia"/>
          <w:sz w:val="24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{{办案小结内容}}</w:t>
      </w:r>
    </w:p>
    <w:p w14:paraId="03472897">
      <w:pPr>
        <w:spacing w:after="200" w:line="360" w:lineRule="auto"/>
        <w:ind w:firstLine="480"/>
        <w:rPr>
          <w:rFonts w:hint="default" w:asciiTheme="majorEastAsia" w:hAnsiTheme="majorEastAsia" w:eastAsiaTheme="majorEastAsia" w:cstheme="majorEastAsia"/>
          <w:sz w:val="24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本案已结。</w:t>
      </w:r>
    </w:p>
    <w:p w14:paraId="09E17A96">
      <w:pPr>
        <w:spacing w:after="200" w:line="360" w:lineRule="auto"/>
        <w:rPr>
          <w:rFonts w:ascii="仿宋_GB2312" w:hAnsi="宋体" w:eastAsia="仿宋_GB2312"/>
        </w:rPr>
      </w:pPr>
    </w:p>
    <w:p w14:paraId="63F44610">
      <w:pPr>
        <w:spacing w:after="200" w:line="360" w:lineRule="auto"/>
        <w:rPr>
          <w:rFonts w:hint="eastAsia" w:ascii="宋体" w:hAnsi="宋体" w:eastAsia="宋体"/>
          <w:b/>
          <w:lang w:val="en-US" w:eastAsia="zh-Hans"/>
        </w:rPr>
      </w:pPr>
      <w:r>
        <w:rPr>
          <w:rFonts w:hint="eastAsia" w:ascii="宋体" w:hAnsi="宋体"/>
          <w:b/>
        </w:rPr>
        <w:t>承办律师签字：{{主办律师姓名}}</w:t>
      </w:r>
      <w:bookmarkStart w:id="0" w:name="_GoBack"/>
      <w:bookmarkEnd w:id="0"/>
    </w:p>
    <w:p w14:paraId="71A29AA7">
      <w:pPr>
        <w:jc w:val="center"/>
        <w:rPr>
          <w:rFonts w:hint="default" w:ascii="微软雅黑" w:hAnsi="微软雅黑" w:eastAsia="微软雅黑" w:cs="微软雅黑"/>
          <w:color w:val="A6A6A6" w:themeColor="background1" w:themeShade="A6"/>
          <w:sz w:val="30"/>
          <w:szCs w:val="30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134" w:bottom="1134" w:left="113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72339">
    <w:pPr>
      <w:pStyle w:val="2"/>
    </w:pPr>
    <w:r>
      <w:drawing>
        <wp:inline distT="0" distB="0" distL="114300" distR="114300">
          <wp:extent cx="6117590" cy="343535"/>
          <wp:effectExtent l="0" t="0" r="0" b="12065"/>
          <wp:docPr id="1" name="图片 1" descr="页脚-竖-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页脚-竖-0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7590" cy="343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3D94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4390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115D2">
    <w:pPr>
      <w:pStyle w:val="3"/>
    </w:pPr>
  </w:p>
  <w:p w14:paraId="001D2AE6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B3853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78ACD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ZhZTExZTg4NTk5YjdlMjAwZDU4N2Y0Mjc4MmI2YWEifQ=="/>
  </w:docVars>
  <w:rsids>
    <w:rsidRoot w:val="00DC3B80"/>
    <w:rsid w:val="000A7B06"/>
    <w:rsid w:val="000B1B1A"/>
    <w:rsid w:val="00377B85"/>
    <w:rsid w:val="006A4C44"/>
    <w:rsid w:val="007F214A"/>
    <w:rsid w:val="00AD776D"/>
    <w:rsid w:val="00B22034"/>
    <w:rsid w:val="00C02F1C"/>
    <w:rsid w:val="00DC3B80"/>
    <w:rsid w:val="00E0132D"/>
    <w:rsid w:val="00E53660"/>
    <w:rsid w:val="011E296D"/>
    <w:rsid w:val="03490F0C"/>
    <w:rsid w:val="0698665E"/>
    <w:rsid w:val="0E9B702B"/>
    <w:rsid w:val="1F79BAB6"/>
    <w:rsid w:val="1FF003FB"/>
    <w:rsid w:val="26076C41"/>
    <w:rsid w:val="27393F11"/>
    <w:rsid w:val="309027FB"/>
    <w:rsid w:val="33E110A1"/>
    <w:rsid w:val="36580337"/>
    <w:rsid w:val="3D882EF7"/>
    <w:rsid w:val="3EF98EC8"/>
    <w:rsid w:val="3FD2405B"/>
    <w:rsid w:val="431A6985"/>
    <w:rsid w:val="4BFF18E4"/>
    <w:rsid w:val="4E9619AB"/>
    <w:rsid w:val="4FF4F72B"/>
    <w:rsid w:val="51BE1210"/>
    <w:rsid w:val="564B3FF8"/>
    <w:rsid w:val="5B7E3C52"/>
    <w:rsid w:val="5DB909A5"/>
    <w:rsid w:val="67DF1287"/>
    <w:rsid w:val="698E6FEB"/>
    <w:rsid w:val="6E9E0FFF"/>
    <w:rsid w:val="6F7D0889"/>
    <w:rsid w:val="716C0BBE"/>
    <w:rsid w:val="76332706"/>
    <w:rsid w:val="76693571"/>
    <w:rsid w:val="771B2F4C"/>
    <w:rsid w:val="78FFD96B"/>
    <w:rsid w:val="7AFB899E"/>
    <w:rsid w:val="7B7A4FC9"/>
    <w:rsid w:val="7CB4B3D1"/>
    <w:rsid w:val="7CEC4047"/>
    <w:rsid w:val="7DDDF1F9"/>
    <w:rsid w:val="8FF7F9F2"/>
    <w:rsid w:val="952F8991"/>
    <w:rsid w:val="B6D3C01D"/>
    <w:rsid w:val="B9FE8FE3"/>
    <w:rsid w:val="DCF56760"/>
    <w:rsid w:val="DFFF947E"/>
    <w:rsid w:val="EBFB13CC"/>
    <w:rsid w:val="F3DF9ADB"/>
    <w:rsid w:val="F6EF2F1B"/>
    <w:rsid w:val="F7FD6982"/>
    <w:rsid w:val="F9F5B405"/>
    <w:rsid w:val="F9FF0D8A"/>
    <w:rsid w:val="FDDF71A8"/>
    <w:rsid w:val="FE9D8D29"/>
    <w:rsid w:val="FED50E12"/>
    <w:rsid w:val="FFE7B6B3"/>
    <w:rsid w:val="FFFB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6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24"/>
    </w:rPr>
  </w:style>
  <w:style w:type="character" w:customStyle="1" w:styleId="7">
    <w:name w:val="页脚 字符"/>
    <w:basedOn w:val="5"/>
    <w:link w:val="2"/>
    <w:qFormat/>
    <w:uiPriority w:val="99"/>
    <w:rPr>
      <w:kern w:val="2"/>
      <w:sz w:val="18"/>
      <w:szCs w:val="24"/>
    </w:rPr>
  </w:style>
  <w:style w:type="paragraph" w:styleId="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huangsong21/Library/Containers/com.kingsoft.wpsoffice.mac/Data/C:\Users\htm9355126.com\Desktop\HTM\&#31446;&#29256;&#20013;&#25991;-&#21271;&#20140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竖版中文-北京.dotm</Template>
  <Pages>1</Pages>
  <Words>133</Words>
  <Characters>165</Characters>
  <Lines>0</Lines>
  <Paragraphs>0</Paragraphs>
  <TotalTime>1</TotalTime>
  <ScaleCrop>false</ScaleCrop>
  <LinksUpToDate>false</LinksUpToDate>
  <CharactersWithSpaces>169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2022-03-26T00:08:00Z</dcterms:created>
  <dc:creator>Microsoft Office User</dc:creator>
  <cp:lastModifiedBy>Lawyer</cp:lastModifiedBy>
  <cp:lastPrinted>2018-03-07T19:56:00Z</cp:lastPrinted>
  <dcterms:modified xsi:type="dcterms:W3CDTF">2026-04-16T17:35:46Z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D83C8F5936FF43E39F2EADB391FDB50E</vt:lpwstr>
  </property>
</Properties>
</file>